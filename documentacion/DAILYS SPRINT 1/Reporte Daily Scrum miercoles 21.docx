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9A6" w14:textId="77777777" w:rsidR="00151717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  <w:lang w:val="en-US"/>
        </w:rPr>
      </w:pPr>
      <w:r>
        <w:rPr>
          <w:rFonts w:ascii="Arial Unicode MS" w:eastAsia="Arial Unicode MS" w:hAnsi="Arial Unicode MS" w:cs="Arial Unicode MS"/>
          <w:b/>
          <w:u w:val="single"/>
          <w:lang w:val="en-US"/>
        </w:rPr>
        <w:t>Informe Daily Scrum</w:t>
      </w:r>
    </w:p>
    <w:p w14:paraId="20C23F1B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n-US"/>
        </w:rPr>
      </w:pPr>
    </w:p>
    <w:p w14:paraId="56FBB491" w14:textId="4CE81FAE" w:rsidR="00151717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</w:t>
      </w:r>
      <w:r w:rsidR="00F86898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3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For Love Restaurant</w:t>
      </w:r>
    </w:p>
    <w:p w14:paraId="114AFCA4" w14:textId="77777777" w:rsidR="00151717" w:rsidRDefault="00000000">
      <w:pPr>
        <w:pStyle w:val="Standard"/>
        <w:jc w:val="both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ab/>
      </w:r>
    </w:p>
    <w:p w14:paraId="04CACA84" w14:textId="11B4303B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n-US"/>
        </w:rPr>
        <w:tab/>
      </w:r>
      <w:r>
        <w:rPr>
          <w:rFonts w:ascii="Arial Unicode MS" w:eastAsia="Arial Unicode MS" w:hAnsi="Arial Unicode MS" w:cs="Arial Unicode MS"/>
        </w:rPr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4689">
        <w:rPr>
          <w:rFonts w:ascii="Arial Unicode MS" w:eastAsia="Arial Unicode MS" w:hAnsi="Arial Unicode MS" w:cs="Arial Unicode MS"/>
        </w:rPr>
        <w:t>miércoles 21</w:t>
      </w:r>
      <w:r>
        <w:rPr>
          <w:rFonts w:ascii="Arial Unicode MS" w:eastAsia="Arial Unicode MS" w:hAnsi="Arial Unicode MS" w:cs="Arial Unicode MS"/>
        </w:rPr>
        <w:t xml:space="preserve"> de enero de 2026</w:t>
      </w:r>
    </w:p>
    <w:p w14:paraId="72C7E080" w14:textId="3E7D2D8E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A5D7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:00 </w:t>
      </w:r>
      <w:r w:rsidR="005A4689">
        <w:rPr>
          <w:rFonts w:ascii="Arial Unicode MS" w:eastAsia="Arial Unicode MS" w:hAnsi="Arial Unicode MS" w:cs="Arial Unicode MS"/>
        </w:rPr>
        <w:t>am</w:t>
      </w:r>
    </w:p>
    <w:p w14:paraId="78FC7154" w14:textId="7BB14F94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4689">
        <w:rPr>
          <w:rFonts w:ascii="Arial Unicode MS" w:eastAsia="Arial Unicode MS" w:hAnsi="Arial Unicode MS" w:cs="Arial Unicode MS"/>
        </w:rPr>
        <w:t xml:space="preserve">UCR Presencial </w:t>
      </w:r>
      <w:r w:rsidR="00BA5D7F">
        <w:rPr>
          <w:rFonts w:ascii="Arial Unicode MS" w:eastAsia="Arial Unicode MS" w:hAnsi="Arial Unicode MS" w:cs="Arial Unicode MS"/>
        </w:rPr>
        <w:t xml:space="preserve"> </w:t>
      </w:r>
    </w:p>
    <w:p w14:paraId="079493D6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9F83701" w14:textId="5351B53C" w:rsidR="00151717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5A4689">
        <w:rPr>
          <w:rFonts w:ascii="Arial Unicode MS" w:eastAsia="Arial Unicode MS" w:hAnsi="Arial Unicode MS" w:cs="Arial Unicode MS"/>
        </w:rPr>
        <w:t>8:00</w:t>
      </w:r>
      <w:r>
        <w:rPr>
          <w:rFonts w:ascii="Arial Unicode MS" w:eastAsia="Arial Unicode MS" w:hAnsi="Arial Unicode MS" w:cs="Arial Unicode MS"/>
        </w:rPr>
        <w:t xml:space="preserve"> horas del día </w:t>
      </w:r>
      <w:r w:rsidR="00BA5D7F">
        <w:rPr>
          <w:rFonts w:ascii="Arial Unicode MS" w:eastAsia="Arial Unicode MS" w:hAnsi="Arial Unicode MS" w:cs="Arial Unicode MS"/>
        </w:rPr>
        <w:t>2</w:t>
      </w:r>
      <w:r w:rsidR="005A4689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de </w:t>
      </w:r>
      <w:r w:rsidR="00BA5D7F">
        <w:rPr>
          <w:rFonts w:ascii="Arial Unicode MS" w:eastAsia="Arial Unicode MS" w:hAnsi="Arial Unicode MS" w:cs="Arial Unicode MS"/>
        </w:rPr>
        <w:t>enero</w:t>
      </w:r>
      <w:r>
        <w:rPr>
          <w:rFonts w:ascii="Arial Unicode MS" w:eastAsia="Arial Unicode MS" w:hAnsi="Arial Unicode MS" w:cs="Arial Unicode MS"/>
        </w:rPr>
        <w:t xml:space="preserve"> de 2026, se reúne el grupo: </w:t>
      </w:r>
      <w:r>
        <w:rPr>
          <w:rFonts w:ascii="Arial Unicode MS" w:eastAsia="Arial Unicode MS" w:hAnsi="Arial Unicode MS" w:cs="Arial Unicode MS"/>
          <w:b/>
        </w:rPr>
        <w:t>For Love Restaurante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72631F64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5FB82D19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BA5D7F">
        <w:rPr>
          <w:rFonts w:ascii="Arial Unicode MS" w:eastAsia="Arial Unicode MS" w:hAnsi="Arial Unicode MS" w:cs="Arial Unicode MS"/>
          <w:lang w:val="es-ES"/>
        </w:rPr>
        <w:t>Anyelith Suárez Castillo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37A6F5F8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B36F56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1717" w14:paraId="1C8D597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1145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402A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324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151717" w14:paraId="68AFF5C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FC2B" w14:textId="77777777" w:rsidR="00151717" w:rsidRDefault="00000000">
            <w:pPr>
              <w:pStyle w:val="Standard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r>
              <w:rPr>
                <w:rFonts w:ascii="Baskerville Old Face" w:eastAsia="Arial Unicode MS" w:hAnsi="Baskerville Old Face"/>
              </w:rPr>
              <w:t>nyelith Su</w:t>
            </w:r>
            <w:r>
              <w:rPr>
                <w:rFonts w:ascii="Baskerville Old Face" w:eastAsia="Arial Unicode MS" w:hAnsi="Baskerville Old Face"/>
                <w:lang w:val="es-CR"/>
              </w:rPr>
              <w:t>á</w:t>
            </w:r>
            <w:r>
              <w:rPr>
                <w:rFonts w:ascii="Baskerville Old Face" w:eastAsia="Arial Unicode MS" w:hAnsi="Baskerville Old Face"/>
              </w:rPr>
              <w:t>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2FFB3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3617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</w:t>
            </w:r>
            <w:r>
              <w:rPr>
                <w:rFonts w:ascii="Arial Unicode MS" w:eastAsia="Arial Unicode MS" w:hAnsi="Arial Unicode MS" w:cs="Arial Unicode MS"/>
                <w:lang w:val="en-US"/>
              </w:rPr>
              <w:t>/Desarrollador</w:t>
            </w:r>
          </w:p>
        </w:tc>
      </w:tr>
      <w:tr w:rsidR="00151717" w14:paraId="7867A61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DDF1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34ED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41CA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Desarrollador/QA</w:t>
            </w:r>
          </w:p>
        </w:tc>
      </w:tr>
      <w:tr w:rsidR="00151717" w14:paraId="704E246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AE88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064F4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E4C5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</w:p>
        </w:tc>
      </w:tr>
      <w:tr w:rsidR="00151717" w14:paraId="56BFBC2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0853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3F78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93D2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</w:p>
        </w:tc>
      </w:tr>
    </w:tbl>
    <w:p w14:paraId="14A0F37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DA9D068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76AD295A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C186066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E3708E2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5CD298" w14:textId="77777777" w:rsidR="00151717" w:rsidRDefault="00151717">
      <w:pPr>
        <w:pageBreakBefore/>
      </w:pPr>
    </w:p>
    <w:p w14:paraId="2407DAE0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5C648C0E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85DD645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2F1DF18" w14:textId="77777777" w:rsidR="00151717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7408873D" w14:textId="77777777" w:rsidR="00151717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639221B" w14:textId="77777777" w:rsidR="00151717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</w:t>
      </w:r>
    </w:p>
    <w:p w14:paraId="17076815" w14:textId="66B75072" w:rsidR="005A4689" w:rsidRDefault="005A4689">
      <w:pPr>
        <w:pStyle w:val="Textbody"/>
        <w:numPr>
          <w:ilvl w:val="0"/>
          <w:numId w:val="8"/>
        </w:numPr>
      </w:pPr>
      <w:r>
        <w:t>Manejo de la parte de seguridad por parte del Backend para el inicio del sistema.</w:t>
      </w:r>
    </w:p>
    <w:p w14:paraId="14C6F742" w14:textId="0552013C" w:rsidR="005A4689" w:rsidRDefault="005A4689">
      <w:pPr>
        <w:pStyle w:val="Textbody"/>
        <w:numPr>
          <w:ilvl w:val="0"/>
          <w:numId w:val="8"/>
        </w:numPr>
      </w:pPr>
      <w:r>
        <w:t>Selección de plantilla por parte del Fronted, además de la composición de componentes para el manejo de funciones en el Fronted.</w:t>
      </w:r>
    </w:p>
    <w:p w14:paraId="223E9B04" w14:textId="285B6496" w:rsidR="005A4689" w:rsidRDefault="005A4689">
      <w:pPr>
        <w:pStyle w:val="Textbody"/>
        <w:numPr>
          <w:ilvl w:val="0"/>
          <w:numId w:val="8"/>
        </w:numPr>
      </w:pPr>
      <w:r>
        <w:t>Creación de la base de datos e inicio del proyecto Backend.</w:t>
      </w:r>
    </w:p>
    <w:p w14:paraId="7A961CB7" w14:textId="7E8D8A81" w:rsidR="00151717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Unas de las tareas </w:t>
      </w:r>
      <w:r>
        <w:rPr>
          <w:rFonts w:ascii="Arial Unicode MS" w:eastAsia="Arial Unicode MS" w:hAnsi="Arial Unicode MS" w:cs="Arial Unicode MS"/>
          <w:b/>
          <w:bCs/>
        </w:rPr>
        <w:t>pendientes a desarrollar para la siguiente entrega…</w:t>
      </w:r>
    </w:p>
    <w:p w14:paraId="6BD88666" w14:textId="77777777" w:rsidR="00151717" w:rsidRDefault="00000000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Back:</w:t>
      </w:r>
      <w:r>
        <w:rPr>
          <w:rFonts w:eastAsia="Times New Roman" w:cs="Times New Roman"/>
          <w:kern w:val="0"/>
          <w:lang w:eastAsia="en-US" w:bidi="ar-SA"/>
        </w:rPr>
        <w:t xml:space="preserve"> Api registro de empleados,</w:t>
      </w:r>
    </w:p>
    <w:p w14:paraId="6CA8E2E0" w14:textId="77777777" w:rsidR="00151717" w:rsidRDefault="00000000" w:rsidP="00BA5D7F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Front:</w:t>
      </w:r>
      <w:r>
        <w:rPr>
          <w:rFonts w:eastAsia="Times New Roman" w:cs="Times New Roman"/>
          <w:kern w:val="0"/>
          <w:lang w:eastAsia="en-US" w:bidi="ar-SA"/>
        </w:rPr>
        <w:t xml:space="preserve"> Formulario registro empleados</w:t>
      </w:r>
    </w:p>
    <w:p w14:paraId="261493E7" w14:textId="77777777" w:rsidR="00151717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E7AC76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717" w14:paraId="040A91E4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FB27F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F9F74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5DD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151717" w14:paraId="6A35FAC2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B7C05" w14:textId="77777777" w:rsidR="00151717" w:rsidRDefault="00000000">
            <w:pPr>
              <w:pStyle w:val="TableContents"/>
            </w:pPr>
            <w:r>
              <w:t>Bases de datos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19B65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216C" w14:textId="77777777" w:rsidR="00151717" w:rsidRDefault="00BA5D7F">
            <w:pPr>
              <w:pStyle w:val="TableContents"/>
            </w:pPr>
            <w:r>
              <w:t xml:space="preserve">Finalizado </w:t>
            </w:r>
          </w:p>
        </w:tc>
      </w:tr>
      <w:tr w:rsidR="00151717" w14:paraId="3DE1E091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1CC1A" w14:textId="0AB6D3F3" w:rsidR="00151717" w:rsidRDefault="00323190">
            <w:pPr>
              <w:pStyle w:val="TableContents"/>
            </w:pPr>
            <w:r>
              <w:t xml:space="preserve">Api registro de usuarios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FE34C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E35B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6094EA45" w14:textId="77777777"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0F198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122AC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C8" w14:textId="77777777" w:rsidR="00151717" w:rsidRDefault="00151717">
            <w:pPr>
              <w:pStyle w:val="TableContents"/>
            </w:pPr>
          </w:p>
        </w:tc>
      </w:tr>
      <w:tr w:rsidR="00151717" w14:paraId="1645A03C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3B12" w14:textId="6CC0FAC2" w:rsidR="00151717" w:rsidRDefault="00000000">
            <w:pPr>
              <w:pStyle w:val="TableContents"/>
            </w:pPr>
            <w:r>
              <w:t xml:space="preserve">Registro de </w:t>
            </w:r>
            <w:r w:rsidR="00323190">
              <w:t xml:space="preserve">usuarios Fronted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311DB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r>
              <w:rPr>
                <w:rFonts w:ascii="Baskerville Old Face" w:eastAsia="Arial Unicode MS" w:hAnsi="Baskerville Old Face"/>
              </w:rPr>
              <w:t>nyelith Su</w:t>
            </w:r>
            <w:r w:rsidR="00BA5D7F">
              <w:rPr>
                <w:rFonts w:ascii="Baskerville Old Face" w:eastAsia="Arial Unicode MS" w:hAnsi="Baskerville Old Face"/>
                <w:lang w:val="es-CR"/>
              </w:rPr>
              <w:t>ár</w:t>
            </w:r>
            <w:r>
              <w:rPr>
                <w:rFonts w:ascii="Baskerville Old Face" w:eastAsia="Arial Unicode MS" w:hAnsi="Baskerville Old Face"/>
              </w:rPr>
              <w:t>ez Castillo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0E31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  <w:tr w:rsidR="00151717" w14:paraId="09B29335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0E954" w14:textId="77777777" w:rsidR="00151717" w:rsidRDefault="00000000">
            <w:pPr>
              <w:pStyle w:val="TableContents"/>
            </w:pPr>
            <w:r>
              <w:t>Lista del login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3F296" w14:textId="77777777" w:rsidR="00151717" w:rsidRDefault="00000000">
            <w:pPr>
              <w:pStyle w:val="TableContents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E51BD" w14:textId="77777777" w:rsidR="00151717" w:rsidRDefault="00000000">
            <w:pPr>
              <w:pStyle w:val="TableContents"/>
            </w:pPr>
            <w:r>
              <w:t>En curso.</w:t>
            </w:r>
          </w:p>
        </w:tc>
      </w:tr>
    </w:tbl>
    <w:p w14:paraId="22C6200A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25C7D38F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7E0BEA10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*Aunque el proyecto es grupal, en cada iteración se asignará una persona del grupo como responsable de cada una de las tareas asignadas.</w:t>
      </w:r>
    </w:p>
    <w:p w14:paraId="2A1F7534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**Existen tareas ya definidas como avances revisables en cada iteración:</w:t>
      </w:r>
    </w:p>
    <w:p w14:paraId="13E01C71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1.Diagramas de dominio</w:t>
      </w:r>
    </w:p>
    <w:p w14:paraId="17AFD8A5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2.Modelo de datos</w:t>
      </w:r>
    </w:p>
    <w:p w14:paraId="5016F141" w14:textId="77777777" w:rsidR="00BA5D7F" w:rsidRDefault="00BA5D7F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3.Creacion de la Plantilla del Fronted</w:t>
      </w:r>
    </w:p>
    <w:p w14:paraId="1B32371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7079079C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6E25CEB9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3B789481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BE5F81A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Fecha: 2</w:t>
      </w:r>
      <w:r w:rsidR="00BA5D7F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/01/2026</w:t>
      </w:r>
    </w:p>
    <w:p w14:paraId="606BABC0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BA5D7F">
        <w:rPr>
          <w:rFonts w:ascii="Arial Unicode MS" w:eastAsia="Arial Unicode MS" w:hAnsi="Arial Unicode MS" w:cs="Arial Unicode MS"/>
        </w:rPr>
        <w:t xml:space="preserve">8:00 am </w:t>
      </w:r>
    </w:p>
    <w:p w14:paraId="1DA8C855" w14:textId="77777777" w:rsidR="00BA5D7F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Lugar: </w:t>
      </w:r>
      <w:r w:rsidR="00BA5D7F">
        <w:rPr>
          <w:rFonts w:ascii="Arial Unicode MS" w:eastAsia="Arial Unicode MS" w:hAnsi="Arial Unicode MS" w:cs="Arial Unicode MS"/>
        </w:rPr>
        <w:t>UCR, presencial</w:t>
      </w:r>
    </w:p>
    <w:p w14:paraId="6F1A27B6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CLAUSURA:</w:t>
      </w:r>
    </w:p>
    <w:p w14:paraId="59727238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694A6FD" w14:textId="46CE5CD5" w:rsidR="00151717" w:rsidRDefault="00BA5D7F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Anyelith Suárez Castillo</w:t>
      </w:r>
      <w:r>
        <w:rPr>
          <w:rFonts w:ascii="Arial Unicode MS" w:eastAsia="Arial Unicode MS" w:hAnsi="Arial Unicode MS" w:cs="Arial Unicode MS"/>
        </w:rPr>
        <w:t xml:space="preserve">, como persona encargada de preceder la reunión, clausura la reunión a las </w:t>
      </w:r>
      <w:r w:rsidR="005A4689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5A4689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0 horas.</w:t>
      </w:r>
    </w:p>
    <w:p w14:paraId="5FD6E6D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sectPr w:rsidR="0015171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BEFD" w14:textId="77777777" w:rsidR="00E464A9" w:rsidRDefault="00E464A9">
      <w:r>
        <w:separator/>
      </w:r>
    </w:p>
  </w:endnote>
  <w:endnote w:type="continuationSeparator" w:id="0">
    <w:p w14:paraId="0932B990" w14:textId="77777777" w:rsidR="00E464A9" w:rsidRDefault="00E4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747B" w14:textId="77777777" w:rsidR="00E464A9" w:rsidRDefault="00E464A9">
      <w:r>
        <w:rPr>
          <w:color w:val="000000"/>
        </w:rPr>
        <w:separator/>
      </w:r>
    </w:p>
  </w:footnote>
  <w:footnote w:type="continuationSeparator" w:id="0">
    <w:p w14:paraId="5FC8C213" w14:textId="77777777" w:rsidR="00E464A9" w:rsidRDefault="00E46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C07" w14:textId="77777777" w:rsidR="009809CD" w:rsidRDefault="009809C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E6"/>
    <w:multiLevelType w:val="multilevel"/>
    <w:tmpl w:val="0AD0213A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0F1E33F4"/>
    <w:multiLevelType w:val="multilevel"/>
    <w:tmpl w:val="8AD6C67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9434251"/>
    <w:multiLevelType w:val="multilevel"/>
    <w:tmpl w:val="BA98DED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63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EA54A69"/>
    <w:multiLevelType w:val="multilevel"/>
    <w:tmpl w:val="A8B0D88E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4" w15:restartNumberingAfterBreak="0">
    <w:nsid w:val="27FE7135"/>
    <w:multiLevelType w:val="multilevel"/>
    <w:tmpl w:val="8E803122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2B2556DB"/>
    <w:multiLevelType w:val="multilevel"/>
    <w:tmpl w:val="970E906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7000072E"/>
    <w:multiLevelType w:val="multilevel"/>
    <w:tmpl w:val="29DA12FA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66274826">
    <w:abstractNumId w:val="5"/>
  </w:num>
  <w:num w:numId="2" w16cid:durableId="632491665">
    <w:abstractNumId w:val="1"/>
  </w:num>
  <w:num w:numId="3" w16cid:durableId="467286373">
    <w:abstractNumId w:val="0"/>
  </w:num>
  <w:num w:numId="4" w16cid:durableId="961806912">
    <w:abstractNumId w:val="3"/>
  </w:num>
  <w:num w:numId="5" w16cid:durableId="523829922">
    <w:abstractNumId w:val="6"/>
  </w:num>
  <w:num w:numId="6" w16cid:durableId="458646147">
    <w:abstractNumId w:val="4"/>
  </w:num>
  <w:num w:numId="7" w16cid:durableId="127557997">
    <w:abstractNumId w:val="6"/>
    <w:lvlOverride w:ilvl="0">
      <w:startOverride w:val="1"/>
    </w:lvlOverride>
  </w:num>
  <w:num w:numId="8" w16cid:durableId="167668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90"/>
    <w:rsid w:val="00151717"/>
    <w:rsid w:val="001A42C5"/>
    <w:rsid w:val="00323190"/>
    <w:rsid w:val="00593D33"/>
    <w:rsid w:val="005A4689"/>
    <w:rsid w:val="00823B8B"/>
    <w:rsid w:val="009809CD"/>
    <w:rsid w:val="00BA5D7F"/>
    <w:rsid w:val="00C361C5"/>
    <w:rsid w:val="00E464A9"/>
    <w:rsid w:val="00EC00E6"/>
    <w:rsid w:val="00EF1A12"/>
    <w:rsid w:val="00F86898"/>
    <w:rsid w:val="00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2F75"/>
  <w15:docId w15:val="{32E10BF3-6C66-427F-AB95-972359FC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character" w:styleId="CdigoHTML">
    <w:name w:val="HTML Code"/>
    <w:basedOn w:val="Fuentedeprrafopredeter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Fuentedeprrafopredeter"/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y\Documents\Reporte%20Daily%20Scrum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Reporte Daily Scrum</Template>
  <TotalTime>7</TotalTime>
  <Pages>3</Pages>
  <Words>298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Berny</dc:creator>
  <cp:lastModifiedBy>Dayron Ortiz</cp:lastModifiedBy>
  <cp:revision>3</cp:revision>
  <dcterms:created xsi:type="dcterms:W3CDTF">2026-01-21T03:10:00Z</dcterms:created>
  <dcterms:modified xsi:type="dcterms:W3CDTF">2026-03-02T02:26:00Z</dcterms:modified>
</cp:coreProperties>
</file>